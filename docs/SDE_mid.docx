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561A" w14:textId="77777777" w:rsidR="00E0058A" w:rsidRPr="00E0058A" w:rsidRDefault="00E0058A" w:rsidP="00E0058A">
      <w:pPr>
        <w:rPr>
          <w:b/>
          <w:bCs/>
          <w:sz w:val="32"/>
          <w:szCs w:val="32"/>
        </w:rPr>
      </w:pPr>
      <w:r w:rsidRPr="00E0058A">
        <w:rPr>
          <w:b/>
          <w:bCs/>
          <w:sz w:val="32"/>
          <w:szCs w:val="32"/>
        </w:rPr>
        <w:t>What We Have Done So Far</w:t>
      </w:r>
    </w:p>
    <w:p w14:paraId="0648077A" w14:textId="77777777" w:rsidR="00E0058A" w:rsidRPr="00E0058A" w:rsidRDefault="00E0058A" w:rsidP="00E0058A">
      <w:pPr>
        <w:rPr>
          <w:sz w:val="32"/>
          <w:szCs w:val="32"/>
        </w:rPr>
      </w:pPr>
      <w:r w:rsidRPr="00E0058A">
        <w:rPr>
          <w:sz w:val="32"/>
          <w:szCs w:val="32"/>
        </w:rPr>
        <w:t>1. Project Vision &amp; Design</w:t>
      </w:r>
    </w:p>
    <w:p w14:paraId="1453999B" w14:textId="77777777" w:rsidR="00E0058A" w:rsidRPr="00E0058A" w:rsidRDefault="00E0058A" w:rsidP="00E0058A">
      <w:pPr>
        <w:numPr>
          <w:ilvl w:val="0"/>
          <w:numId w:val="28"/>
        </w:numPr>
        <w:rPr>
          <w:sz w:val="32"/>
          <w:szCs w:val="32"/>
        </w:rPr>
      </w:pPr>
      <w:r w:rsidRPr="00E0058A">
        <w:rPr>
          <w:sz w:val="32"/>
          <w:szCs w:val="32"/>
        </w:rPr>
        <w:t>Established a clear project vision: an interactive educational platform that makes physics concepts easier to understand through simulations.</w:t>
      </w:r>
    </w:p>
    <w:p w14:paraId="66389152" w14:textId="77777777" w:rsidR="00E0058A" w:rsidRPr="00E0058A" w:rsidRDefault="00E0058A" w:rsidP="00E0058A">
      <w:pPr>
        <w:numPr>
          <w:ilvl w:val="0"/>
          <w:numId w:val="28"/>
        </w:numPr>
        <w:rPr>
          <w:sz w:val="32"/>
          <w:szCs w:val="32"/>
        </w:rPr>
      </w:pPr>
      <w:r w:rsidRPr="00E0058A">
        <w:rPr>
          <w:sz w:val="32"/>
          <w:szCs w:val="32"/>
        </w:rPr>
        <w:t>Identified key features and discussed a modular design that allows new experiments to be added in the future.</w:t>
      </w:r>
    </w:p>
    <w:p w14:paraId="232BD19B" w14:textId="77777777" w:rsidR="00E0058A" w:rsidRPr="00E0058A" w:rsidRDefault="00E0058A" w:rsidP="00E0058A">
      <w:pPr>
        <w:numPr>
          <w:ilvl w:val="0"/>
          <w:numId w:val="28"/>
        </w:numPr>
        <w:rPr>
          <w:sz w:val="32"/>
          <w:szCs w:val="32"/>
        </w:rPr>
      </w:pPr>
      <w:r w:rsidRPr="00E0058A">
        <w:rPr>
          <w:sz w:val="32"/>
          <w:szCs w:val="32"/>
        </w:rPr>
        <w:t>Explored initial UI/UX concepts and created mockups to visualize the platform and improve the learning experience.</w:t>
      </w:r>
    </w:p>
    <w:p w14:paraId="6314E07A" w14:textId="77777777" w:rsidR="00E0058A" w:rsidRPr="00E0058A" w:rsidRDefault="00E0058A" w:rsidP="00E0058A">
      <w:pPr>
        <w:rPr>
          <w:sz w:val="32"/>
          <w:szCs w:val="32"/>
        </w:rPr>
      </w:pPr>
      <w:r w:rsidRPr="00E0058A">
        <w:rPr>
          <w:sz w:val="32"/>
          <w:szCs w:val="32"/>
        </w:rPr>
        <w:t>2. Technical Foundation &amp; Team Collaboration</w:t>
      </w:r>
    </w:p>
    <w:p w14:paraId="32F498DD" w14:textId="77777777" w:rsidR="00E0058A" w:rsidRPr="00E0058A" w:rsidRDefault="00E0058A" w:rsidP="00E0058A">
      <w:pPr>
        <w:numPr>
          <w:ilvl w:val="0"/>
          <w:numId w:val="29"/>
        </w:numPr>
        <w:rPr>
          <w:sz w:val="32"/>
          <w:szCs w:val="32"/>
        </w:rPr>
      </w:pPr>
      <w:r w:rsidRPr="00E0058A">
        <w:rPr>
          <w:sz w:val="32"/>
          <w:szCs w:val="32"/>
        </w:rPr>
        <w:t>Outlined a full-stack architecture using React, Spring Boot, Maven, and REST APIs, with AWS considered for cloud deployment.</w:t>
      </w:r>
    </w:p>
    <w:p w14:paraId="6C992961" w14:textId="77777777" w:rsidR="00E0058A" w:rsidRPr="00E0058A" w:rsidRDefault="00E0058A" w:rsidP="00E0058A">
      <w:pPr>
        <w:numPr>
          <w:ilvl w:val="0"/>
          <w:numId w:val="29"/>
        </w:numPr>
        <w:rPr>
          <w:sz w:val="32"/>
          <w:szCs w:val="32"/>
        </w:rPr>
      </w:pPr>
      <w:r w:rsidRPr="00E0058A">
        <w:rPr>
          <w:sz w:val="32"/>
          <w:szCs w:val="32"/>
        </w:rPr>
        <w:t>Set up a shared GitHub repository and introduced a branch-based workflow for collaborative development.</w:t>
      </w:r>
    </w:p>
    <w:p w14:paraId="4AD558F0" w14:textId="77777777" w:rsidR="00E0058A" w:rsidRPr="00E0058A" w:rsidRDefault="00E0058A" w:rsidP="00E0058A">
      <w:pPr>
        <w:numPr>
          <w:ilvl w:val="0"/>
          <w:numId w:val="29"/>
        </w:numPr>
        <w:rPr>
          <w:sz w:val="32"/>
          <w:szCs w:val="32"/>
        </w:rPr>
      </w:pPr>
      <w:r w:rsidRPr="00E0058A">
        <w:rPr>
          <w:sz w:val="32"/>
          <w:szCs w:val="32"/>
        </w:rPr>
        <w:t>Organized project tasks and progress tracking using Trello.</w:t>
      </w:r>
    </w:p>
    <w:p w14:paraId="75C1BBD6" w14:textId="77777777" w:rsidR="00E0058A" w:rsidRPr="00E0058A" w:rsidRDefault="00E0058A" w:rsidP="00E0058A">
      <w:pPr>
        <w:numPr>
          <w:ilvl w:val="0"/>
          <w:numId w:val="29"/>
        </w:numPr>
        <w:rPr>
          <w:sz w:val="32"/>
          <w:szCs w:val="32"/>
        </w:rPr>
      </w:pPr>
      <w:r w:rsidRPr="00E0058A">
        <w:rPr>
          <w:sz w:val="32"/>
          <w:szCs w:val="32"/>
        </w:rPr>
        <w:t>Discussed team responsibilities and adopted Scrum to support iterative development and continuous improvement.</w:t>
      </w:r>
    </w:p>
    <w:p w14:paraId="244FF9FA" w14:textId="77777777" w:rsidR="00E0058A" w:rsidRPr="00E0058A" w:rsidRDefault="00E0058A" w:rsidP="00E0058A">
      <w:pPr>
        <w:rPr>
          <w:sz w:val="32"/>
          <w:szCs w:val="32"/>
        </w:rPr>
      </w:pPr>
      <w:r w:rsidRPr="00E0058A">
        <w:rPr>
          <w:sz w:val="32"/>
          <w:szCs w:val="32"/>
        </w:rPr>
        <w:t>3. Initial Development &amp; Preparation</w:t>
      </w:r>
    </w:p>
    <w:p w14:paraId="2B35C1C4" w14:textId="77777777" w:rsidR="00E0058A" w:rsidRPr="00E0058A" w:rsidRDefault="00E0058A" w:rsidP="00E0058A">
      <w:pPr>
        <w:numPr>
          <w:ilvl w:val="0"/>
          <w:numId w:val="30"/>
        </w:numPr>
        <w:rPr>
          <w:sz w:val="32"/>
          <w:szCs w:val="32"/>
        </w:rPr>
      </w:pPr>
      <w:r w:rsidRPr="00E0058A">
        <w:rPr>
          <w:sz w:val="32"/>
          <w:szCs w:val="32"/>
        </w:rPr>
        <w:t>Started working on physics-based calculation functions as the first step toward building interactive simulations.</w:t>
      </w:r>
    </w:p>
    <w:p w14:paraId="48573CCB" w14:textId="77777777" w:rsidR="00E0058A" w:rsidRPr="00E0058A" w:rsidRDefault="00E0058A" w:rsidP="00E0058A">
      <w:pPr>
        <w:numPr>
          <w:ilvl w:val="0"/>
          <w:numId w:val="30"/>
        </w:numPr>
        <w:rPr>
          <w:sz w:val="32"/>
          <w:szCs w:val="32"/>
        </w:rPr>
      </w:pPr>
      <w:r w:rsidRPr="00E0058A">
        <w:rPr>
          <w:sz w:val="32"/>
          <w:szCs w:val="32"/>
        </w:rPr>
        <w:t>Introduced code testing and Git commit practices to support code quality and collaboration.</w:t>
      </w:r>
    </w:p>
    <w:p w14:paraId="55C40140" w14:textId="77777777" w:rsidR="00E0058A" w:rsidRPr="00E0058A" w:rsidRDefault="00E0058A" w:rsidP="00E0058A">
      <w:pPr>
        <w:numPr>
          <w:ilvl w:val="0"/>
          <w:numId w:val="30"/>
        </w:numPr>
        <w:rPr>
          <w:sz w:val="32"/>
          <w:szCs w:val="32"/>
        </w:rPr>
      </w:pPr>
      <w:r w:rsidRPr="00E0058A">
        <w:rPr>
          <w:sz w:val="32"/>
          <w:szCs w:val="32"/>
        </w:rPr>
        <w:lastRenderedPageBreak/>
        <w:t>Began preparing the project structure for future frontend and backend integration.</w:t>
      </w:r>
    </w:p>
    <w:p w14:paraId="1DBCA0A9" w14:textId="77777777" w:rsidR="00FB6C58" w:rsidRPr="00E0058A" w:rsidRDefault="00FB6C58" w:rsidP="00FB6C58">
      <w:pPr>
        <w:rPr>
          <w:sz w:val="32"/>
          <w:szCs w:val="32"/>
        </w:rPr>
      </w:pPr>
    </w:p>
    <w:p w14:paraId="430E8F30" w14:textId="67095248" w:rsidR="00FB6C58" w:rsidRPr="00E0058A" w:rsidRDefault="00FB6C58" w:rsidP="00FB6C58">
      <w:pPr>
        <w:rPr>
          <w:b/>
          <w:bCs/>
          <w:sz w:val="32"/>
          <w:szCs w:val="32"/>
        </w:rPr>
      </w:pPr>
      <w:r w:rsidRPr="00E0058A">
        <w:rPr>
          <w:b/>
          <w:bCs/>
          <w:sz w:val="32"/>
          <w:szCs w:val="32"/>
        </w:rPr>
        <w:t>Development Methodology – Scrum</w:t>
      </w:r>
    </w:p>
    <w:p w14:paraId="2097FBBB" w14:textId="77777777" w:rsidR="00FB6C58" w:rsidRPr="00E0058A" w:rsidRDefault="00FB6C58" w:rsidP="00FB6C58">
      <w:pPr>
        <w:rPr>
          <w:sz w:val="32"/>
          <w:szCs w:val="32"/>
        </w:rPr>
      </w:pPr>
      <w:r w:rsidRPr="00E0058A">
        <w:rPr>
          <w:sz w:val="32"/>
          <w:szCs w:val="32"/>
        </w:rPr>
        <w:t>We decided to use Scrum, an Agile framework, to organize our development process and improve teamwork.</w:t>
      </w:r>
    </w:p>
    <w:p w14:paraId="01A0FFDE" w14:textId="77777777" w:rsidR="00FB6C58" w:rsidRPr="00E0058A" w:rsidRDefault="00FB6C58" w:rsidP="00FB6C58">
      <w:pPr>
        <w:rPr>
          <w:sz w:val="32"/>
          <w:szCs w:val="32"/>
        </w:rPr>
      </w:pPr>
      <w:r w:rsidRPr="00E0058A">
        <w:rPr>
          <w:sz w:val="32"/>
          <w:szCs w:val="32"/>
        </w:rPr>
        <w:t>By working in short development cycles called Sprints, we can regularly check our progress, receive feedback, and make improvements throughout the project.</w:t>
      </w:r>
    </w:p>
    <w:p w14:paraId="18848D57" w14:textId="77777777" w:rsidR="00FB6C58" w:rsidRPr="00E0058A" w:rsidRDefault="00FB6C58" w:rsidP="00FB6C58">
      <w:pPr>
        <w:rPr>
          <w:sz w:val="32"/>
          <w:szCs w:val="32"/>
        </w:rPr>
      </w:pPr>
      <w:r w:rsidRPr="00E0058A">
        <w:rPr>
          <w:sz w:val="32"/>
          <w:szCs w:val="32"/>
        </w:rPr>
        <w:t>Our Proposed Scrum Workflow</w:t>
      </w:r>
    </w:p>
    <w:p w14:paraId="302F0418" w14:textId="77777777" w:rsidR="00FB6C58" w:rsidRPr="00E0058A" w:rsidRDefault="00FB6C58" w:rsidP="00FB6C58">
      <w:pPr>
        <w:numPr>
          <w:ilvl w:val="0"/>
          <w:numId w:val="25"/>
        </w:numPr>
        <w:rPr>
          <w:sz w:val="32"/>
          <w:szCs w:val="32"/>
        </w:rPr>
      </w:pPr>
      <w:r w:rsidRPr="00E0058A">
        <w:rPr>
          <w:sz w:val="32"/>
          <w:szCs w:val="32"/>
        </w:rPr>
        <w:t>Sprint Planning: Set goals and select tasks from the Product Backlog.</w:t>
      </w:r>
    </w:p>
    <w:p w14:paraId="16BCE89F" w14:textId="77777777" w:rsidR="00FB6C58" w:rsidRPr="00E0058A" w:rsidRDefault="00FB6C58" w:rsidP="00FB6C58">
      <w:pPr>
        <w:numPr>
          <w:ilvl w:val="0"/>
          <w:numId w:val="25"/>
        </w:numPr>
        <w:rPr>
          <w:sz w:val="32"/>
          <w:szCs w:val="32"/>
        </w:rPr>
      </w:pPr>
      <w:r w:rsidRPr="00E0058A">
        <w:rPr>
          <w:sz w:val="32"/>
          <w:szCs w:val="32"/>
        </w:rPr>
        <w:t>Sprint Development: Implement features, test code, and collaborate through GitHub.</w:t>
      </w:r>
    </w:p>
    <w:p w14:paraId="6834DA10" w14:textId="77777777" w:rsidR="00FB6C58" w:rsidRPr="00E0058A" w:rsidRDefault="00FB6C58" w:rsidP="00FB6C58">
      <w:pPr>
        <w:numPr>
          <w:ilvl w:val="0"/>
          <w:numId w:val="25"/>
        </w:numPr>
        <w:rPr>
          <w:sz w:val="32"/>
          <w:szCs w:val="32"/>
        </w:rPr>
      </w:pPr>
      <w:r w:rsidRPr="00E0058A">
        <w:rPr>
          <w:sz w:val="32"/>
          <w:szCs w:val="32"/>
        </w:rPr>
        <w:t>Daily Scrum: Hold short check-ins to discuss progress and identify problems.</w:t>
      </w:r>
    </w:p>
    <w:p w14:paraId="4E9E8625" w14:textId="77777777" w:rsidR="00FB6C58" w:rsidRPr="00E0058A" w:rsidRDefault="00FB6C58" w:rsidP="00FB6C58">
      <w:pPr>
        <w:numPr>
          <w:ilvl w:val="0"/>
          <w:numId w:val="25"/>
        </w:numPr>
        <w:rPr>
          <w:sz w:val="32"/>
          <w:szCs w:val="32"/>
        </w:rPr>
      </w:pPr>
      <w:r w:rsidRPr="00E0058A">
        <w:rPr>
          <w:sz w:val="32"/>
          <w:szCs w:val="32"/>
        </w:rPr>
        <w:t>Sprint Review: Review completed work and gather feedback.</w:t>
      </w:r>
    </w:p>
    <w:p w14:paraId="328D1202" w14:textId="77777777" w:rsidR="00FB6C58" w:rsidRPr="00E0058A" w:rsidRDefault="00FB6C58" w:rsidP="00FB6C58">
      <w:pPr>
        <w:numPr>
          <w:ilvl w:val="0"/>
          <w:numId w:val="25"/>
        </w:numPr>
        <w:rPr>
          <w:sz w:val="32"/>
          <w:szCs w:val="32"/>
        </w:rPr>
      </w:pPr>
      <w:r w:rsidRPr="00E0058A">
        <w:rPr>
          <w:sz w:val="32"/>
          <w:szCs w:val="32"/>
        </w:rPr>
        <w:t>Sprint Retrospective: Reflect on our teamwork and discuss improvements for the next Sprint.</w:t>
      </w:r>
    </w:p>
    <w:p w14:paraId="1065FEED" w14:textId="77777777" w:rsidR="004F4495" w:rsidRPr="00E0058A" w:rsidRDefault="004F4495" w:rsidP="004F4495">
      <w:pPr>
        <w:rPr>
          <w:sz w:val="32"/>
          <w:szCs w:val="32"/>
          <w:lang w:eastAsia="ja-JP"/>
        </w:rPr>
      </w:pPr>
      <w:r w:rsidRPr="00E0058A">
        <w:rPr>
          <w:noProof/>
          <w:sz w:val="32"/>
          <w:szCs w:val="32"/>
        </w:rPr>
        <w:lastRenderedPageBreak/>
        <w:drawing>
          <wp:inline distT="0" distB="0" distL="0" distR="0" wp14:anchorId="7D3685CE" wp14:editId="7B4C4F50">
            <wp:extent cx="4417106" cy="2485943"/>
            <wp:effectExtent l="0" t="0" r="0" b="0"/>
            <wp:docPr id="181064554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8" cy="251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B382" w14:textId="72D27F2E" w:rsidR="004F4495" w:rsidRPr="00E0058A" w:rsidRDefault="004F4495" w:rsidP="004F4495">
      <w:pPr>
        <w:rPr>
          <w:rFonts w:hint="eastAsia"/>
          <w:sz w:val="32"/>
          <w:szCs w:val="32"/>
        </w:rPr>
      </w:pPr>
      <w:r w:rsidRPr="00E0058A">
        <w:rPr>
          <w:noProof/>
          <w:sz w:val="32"/>
          <w:szCs w:val="32"/>
        </w:rPr>
        <w:drawing>
          <wp:inline distT="0" distB="0" distL="0" distR="0" wp14:anchorId="26FF2668" wp14:editId="1D0C48A9">
            <wp:extent cx="5049795" cy="2842019"/>
            <wp:effectExtent l="0" t="0" r="0" b="0"/>
            <wp:docPr id="16977269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122" cy="285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A506" w14:textId="77777777" w:rsidR="00FB6C58" w:rsidRPr="00E0058A" w:rsidRDefault="00FB6C58" w:rsidP="00FB6C58">
      <w:pPr>
        <w:rPr>
          <w:sz w:val="32"/>
          <w:szCs w:val="32"/>
        </w:rPr>
      </w:pPr>
      <w:r w:rsidRPr="00E0058A">
        <w:rPr>
          <w:sz w:val="32"/>
          <w:szCs w:val="32"/>
        </w:rPr>
        <w:t>Team Responsibilities</w:t>
      </w:r>
    </w:p>
    <w:p w14:paraId="25DFD044" w14:textId="77777777" w:rsidR="00FB6C58" w:rsidRPr="00E0058A" w:rsidRDefault="00FB6C58" w:rsidP="00FB6C58">
      <w:pPr>
        <w:rPr>
          <w:sz w:val="32"/>
          <w:szCs w:val="32"/>
        </w:rPr>
      </w:pPr>
      <w:r w:rsidRPr="00E0058A">
        <w:rPr>
          <w:sz w:val="32"/>
          <w:szCs w:val="32"/>
        </w:rPr>
        <w:t>Our team consists of Ahmed, Ali, Omar, and Ayaka.</w:t>
      </w:r>
    </w:p>
    <w:p w14:paraId="16458890" w14:textId="77777777" w:rsidR="00FB6C58" w:rsidRPr="00E0058A" w:rsidRDefault="00FB6C58" w:rsidP="00FB6C58">
      <w:pPr>
        <w:rPr>
          <w:sz w:val="32"/>
          <w:szCs w:val="32"/>
        </w:rPr>
      </w:pPr>
      <w:r w:rsidRPr="00E0058A">
        <w:rPr>
          <w:sz w:val="32"/>
          <w:szCs w:val="32"/>
        </w:rPr>
        <w:t>Scrum includes three main responsibilities:</w:t>
      </w:r>
    </w:p>
    <w:p w14:paraId="0494B736" w14:textId="77777777" w:rsidR="00FB6C58" w:rsidRPr="00E0058A" w:rsidRDefault="00FB6C58" w:rsidP="00FB6C58">
      <w:pPr>
        <w:numPr>
          <w:ilvl w:val="0"/>
          <w:numId w:val="26"/>
        </w:numPr>
        <w:rPr>
          <w:sz w:val="32"/>
          <w:szCs w:val="32"/>
        </w:rPr>
      </w:pPr>
      <w:r w:rsidRPr="00E0058A">
        <w:rPr>
          <w:sz w:val="32"/>
          <w:szCs w:val="32"/>
        </w:rPr>
        <w:t>Product Owner: Manages the Product Backlog and prioritizes tasks.</w:t>
      </w:r>
    </w:p>
    <w:p w14:paraId="58453D40" w14:textId="77777777" w:rsidR="00FB6C58" w:rsidRPr="00E0058A" w:rsidRDefault="00FB6C58" w:rsidP="00FB6C58">
      <w:pPr>
        <w:numPr>
          <w:ilvl w:val="0"/>
          <w:numId w:val="26"/>
        </w:numPr>
        <w:rPr>
          <w:sz w:val="32"/>
          <w:szCs w:val="32"/>
        </w:rPr>
      </w:pPr>
      <w:r w:rsidRPr="00E0058A">
        <w:rPr>
          <w:sz w:val="32"/>
          <w:szCs w:val="32"/>
        </w:rPr>
        <w:t>Scrum Master: Supports the Scrum process and helps remove obstacles.</w:t>
      </w:r>
    </w:p>
    <w:p w14:paraId="734BA7A6" w14:textId="77777777" w:rsidR="00FB6C58" w:rsidRPr="00E0058A" w:rsidRDefault="00FB6C58" w:rsidP="00FB6C58">
      <w:pPr>
        <w:numPr>
          <w:ilvl w:val="0"/>
          <w:numId w:val="26"/>
        </w:numPr>
        <w:rPr>
          <w:sz w:val="32"/>
          <w:szCs w:val="32"/>
        </w:rPr>
      </w:pPr>
      <w:r w:rsidRPr="00E0058A">
        <w:rPr>
          <w:sz w:val="32"/>
          <w:szCs w:val="32"/>
        </w:rPr>
        <w:lastRenderedPageBreak/>
        <w:t>Developers: Work together on design, implementation, testing, and integration.</w:t>
      </w:r>
    </w:p>
    <w:p w14:paraId="7985329E" w14:textId="77777777" w:rsidR="000F4153" w:rsidRPr="00E0058A" w:rsidRDefault="000F4153" w:rsidP="00FB6C58"/>
    <w:sectPr w:rsidR="000F4153" w:rsidRPr="00E0058A" w:rsidSect="00F56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245C"/>
    <w:multiLevelType w:val="multilevel"/>
    <w:tmpl w:val="38E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10A"/>
    <w:multiLevelType w:val="multilevel"/>
    <w:tmpl w:val="F60C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D54D2"/>
    <w:multiLevelType w:val="multilevel"/>
    <w:tmpl w:val="9BF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0CDF"/>
    <w:multiLevelType w:val="multilevel"/>
    <w:tmpl w:val="122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14DC7"/>
    <w:multiLevelType w:val="multilevel"/>
    <w:tmpl w:val="0F1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6EB1"/>
    <w:multiLevelType w:val="multilevel"/>
    <w:tmpl w:val="BC46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02D15"/>
    <w:multiLevelType w:val="multilevel"/>
    <w:tmpl w:val="7C9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37B26"/>
    <w:multiLevelType w:val="multilevel"/>
    <w:tmpl w:val="694A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4274B"/>
    <w:multiLevelType w:val="multilevel"/>
    <w:tmpl w:val="2A5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F0342"/>
    <w:multiLevelType w:val="multilevel"/>
    <w:tmpl w:val="5ED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43768"/>
    <w:multiLevelType w:val="multilevel"/>
    <w:tmpl w:val="8B0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24861"/>
    <w:multiLevelType w:val="multilevel"/>
    <w:tmpl w:val="C95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E3B0D"/>
    <w:multiLevelType w:val="multilevel"/>
    <w:tmpl w:val="254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A53A1"/>
    <w:multiLevelType w:val="multilevel"/>
    <w:tmpl w:val="02C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46A55"/>
    <w:multiLevelType w:val="multilevel"/>
    <w:tmpl w:val="3D7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C05B8"/>
    <w:multiLevelType w:val="multilevel"/>
    <w:tmpl w:val="4AA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E0374"/>
    <w:multiLevelType w:val="multilevel"/>
    <w:tmpl w:val="6CD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55D20"/>
    <w:multiLevelType w:val="multilevel"/>
    <w:tmpl w:val="DCC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E416B"/>
    <w:multiLevelType w:val="multilevel"/>
    <w:tmpl w:val="E2D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27F77"/>
    <w:multiLevelType w:val="multilevel"/>
    <w:tmpl w:val="B6C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6667CE"/>
    <w:multiLevelType w:val="multilevel"/>
    <w:tmpl w:val="3DE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516D6"/>
    <w:multiLevelType w:val="multilevel"/>
    <w:tmpl w:val="77D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D721A"/>
    <w:multiLevelType w:val="multilevel"/>
    <w:tmpl w:val="4F2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86456"/>
    <w:multiLevelType w:val="multilevel"/>
    <w:tmpl w:val="259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B5FB4"/>
    <w:multiLevelType w:val="multilevel"/>
    <w:tmpl w:val="A6E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044D3"/>
    <w:multiLevelType w:val="multilevel"/>
    <w:tmpl w:val="2F8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56DCF"/>
    <w:multiLevelType w:val="multilevel"/>
    <w:tmpl w:val="BC0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355FD"/>
    <w:multiLevelType w:val="multilevel"/>
    <w:tmpl w:val="131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65ECC"/>
    <w:multiLevelType w:val="multilevel"/>
    <w:tmpl w:val="E4D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52BFF"/>
    <w:multiLevelType w:val="multilevel"/>
    <w:tmpl w:val="248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288217">
    <w:abstractNumId w:val="27"/>
  </w:num>
  <w:num w:numId="2" w16cid:durableId="1302348998">
    <w:abstractNumId w:val="28"/>
  </w:num>
  <w:num w:numId="3" w16cid:durableId="510337846">
    <w:abstractNumId w:val="13"/>
  </w:num>
  <w:num w:numId="4" w16cid:durableId="928275389">
    <w:abstractNumId w:val="0"/>
  </w:num>
  <w:num w:numId="5" w16cid:durableId="209727463">
    <w:abstractNumId w:val="14"/>
  </w:num>
  <w:num w:numId="6" w16cid:durableId="712075236">
    <w:abstractNumId w:val="24"/>
  </w:num>
  <w:num w:numId="7" w16cid:durableId="1576666736">
    <w:abstractNumId w:val="22"/>
  </w:num>
  <w:num w:numId="8" w16cid:durableId="740638364">
    <w:abstractNumId w:val="6"/>
  </w:num>
  <w:num w:numId="9" w16cid:durableId="2076974447">
    <w:abstractNumId w:val="10"/>
  </w:num>
  <w:num w:numId="10" w16cid:durableId="901521278">
    <w:abstractNumId w:val="25"/>
  </w:num>
  <w:num w:numId="11" w16cid:durableId="148911199">
    <w:abstractNumId w:val="21"/>
  </w:num>
  <w:num w:numId="12" w16cid:durableId="969356498">
    <w:abstractNumId w:val="3"/>
  </w:num>
  <w:num w:numId="13" w16cid:durableId="6176108">
    <w:abstractNumId w:val="8"/>
  </w:num>
  <w:num w:numId="14" w16cid:durableId="2060857759">
    <w:abstractNumId w:val="2"/>
  </w:num>
  <w:num w:numId="15" w16cid:durableId="222643982">
    <w:abstractNumId w:val="26"/>
  </w:num>
  <w:num w:numId="16" w16cid:durableId="1013921003">
    <w:abstractNumId w:val="15"/>
  </w:num>
  <w:num w:numId="17" w16cid:durableId="1641228887">
    <w:abstractNumId w:val="18"/>
  </w:num>
  <w:num w:numId="18" w16cid:durableId="486166381">
    <w:abstractNumId w:val="4"/>
  </w:num>
  <w:num w:numId="19" w16cid:durableId="492841327">
    <w:abstractNumId w:val="20"/>
  </w:num>
  <w:num w:numId="20" w16cid:durableId="605038704">
    <w:abstractNumId w:val="16"/>
  </w:num>
  <w:num w:numId="21" w16cid:durableId="584806740">
    <w:abstractNumId w:val="1"/>
  </w:num>
  <w:num w:numId="22" w16cid:durableId="695814179">
    <w:abstractNumId w:val="23"/>
  </w:num>
  <w:num w:numId="23" w16cid:durableId="1516649913">
    <w:abstractNumId w:val="7"/>
  </w:num>
  <w:num w:numId="24" w16cid:durableId="1911187270">
    <w:abstractNumId w:val="12"/>
  </w:num>
  <w:num w:numId="25" w16cid:durableId="388455888">
    <w:abstractNumId w:val="17"/>
  </w:num>
  <w:num w:numId="26" w16cid:durableId="1590844311">
    <w:abstractNumId w:val="11"/>
  </w:num>
  <w:num w:numId="27" w16cid:durableId="2104377746">
    <w:abstractNumId w:val="29"/>
  </w:num>
  <w:num w:numId="28" w16cid:durableId="1919706133">
    <w:abstractNumId w:val="5"/>
  </w:num>
  <w:num w:numId="29" w16cid:durableId="22757190">
    <w:abstractNumId w:val="19"/>
  </w:num>
  <w:num w:numId="30" w16cid:durableId="16287045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AF"/>
    <w:rsid w:val="000F398F"/>
    <w:rsid w:val="000F4153"/>
    <w:rsid w:val="00102AB2"/>
    <w:rsid w:val="0017290F"/>
    <w:rsid w:val="004F4495"/>
    <w:rsid w:val="007A144A"/>
    <w:rsid w:val="00BD2416"/>
    <w:rsid w:val="00E0058A"/>
    <w:rsid w:val="00E90EAF"/>
    <w:rsid w:val="00F56A01"/>
    <w:rsid w:val="00F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22265D"/>
  <w15:docId w15:val="{939D515F-54A2-4F53-8866-22732BF9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A0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41\En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EnNormal.dotm</Template>
  <TotalTime>95</TotalTime>
  <Pages>4</Pages>
  <Words>332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小林彩華</dc:creator>
  <cp:keywords/>
  <dc:description/>
  <cp:lastModifiedBy>彩華 小林</cp:lastModifiedBy>
  <cp:revision>1</cp:revision>
  <dcterms:created xsi:type="dcterms:W3CDTF">2026-10-24T20:34:00Z</dcterms:created>
  <dcterms:modified xsi:type="dcterms:W3CDTF">2026-10-24T22:09:00Z</dcterms:modified>
</cp:coreProperties>
</file>